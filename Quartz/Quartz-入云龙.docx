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jc w:val="center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4590415" cy="4191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jc w:val="center"/>
        <w:rPr>
          <w:rFonts w:hint="eastAsia" w:ascii="黑体" w:hAnsi="黑体" w:eastAsia="黑体" w:cs="黑体"/>
          <w:sz w:val="52"/>
          <w:szCs w:val="52"/>
          <w:lang w:eastAsia="zh-CN"/>
        </w:rPr>
      </w:pPr>
    </w:p>
    <w:p>
      <w:pPr>
        <w:jc w:val="center"/>
        <w:rPr>
          <w:rFonts w:hint="eastAsia" w:eastAsia="宋体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Quartz</w:t>
      </w:r>
    </w:p>
    <w:p>
      <w:pPr>
        <w:jc w:val="center"/>
        <w:rPr>
          <w:sz w:val="56"/>
          <w:szCs w:val="72"/>
        </w:rPr>
      </w:pPr>
    </w:p>
    <w:p>
      <w:pPr>
        <w:jc w:val="center"/>
        <w:rPr>
          <w:sz w:val="56"/>
          <w:szCs w:val="72"/>
        </w:rPr>
      </w:pPr>
    </w:p>
    <w:p>
      <w:pPr>
        <w:jc w:val="center"/>
        <w:rPr>
          <w:sz w:val="56"/>
          <w:szCs w:val="72"/>
        </w:rPr>
      </w:pPr>
    </w:p>
    <w:p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讲师：传智</w:t>
      </w:r>
      <w:r>
        <w:rPr>
          <w:b/>
          <w:bCs/>
          <w:sz w:val="36"/>
          <w:szCs w:val="36"/>
        </w:rPr>
        <w:t>.</w:t>
      </w:r>
      <w:r>
        <w:rPr>
          <w:rFonts w:hint="eastAsia"/>
          <w:b/>
          <w:bCs/>
          <w:sz w:val="36"/>
          <w:szCs w:val="36"/>
        </w:rPr>
        <w:t>入云龙</w:t>
      </w:r>
    </w:p>
    <w:p>
      <w:pPr>
        <w:jc w:val="center"/>
        <w:rPr>
          <w:rFonts w:ascii="Cambria" w:hAnsi="Cambria" w:eastAsia="宋体"/>
          <w:b/>
          <w:bCs/>
          <w:sz w:val="30"/>
          <w:szCs w:val="30"/>
        </w:rPr>
      </w:pPr>
    </w:p>
    <w:p>
      <w:pPr>
        <w:jc w:val="center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br w:type="page"/>
      </w:r>
      <w:r>
        <w:rPr>
          <w:rFonts w:hint="eastAsia"/>
          <w:lang w:val="en-US" w:eastAsia="zh-CN"/>
        </w:rPr>
        <w:t>什么是Quartz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Quartz是OpenSymphony开源组织在Job scheduling领域的开源项目,它可以与J2EE与J2SE应用程序相结合也可以单独使用。Quartz可以用来创建简单或为运行十个，百个，甚至是好几万个Jobs这样复杂的日程序表。Jobs可以做成标准的Java组件或 EJBs。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Quartz是一个任务日程管理系统，一个在预先确定（被纳入日程）的时间到达时，负责执行（或者通知）其他软件组件的系统。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rtz用一个小Java库发布文件（.jar文件），这个库文件包含了所有Quartz核心功能。这些功能的主要接口(API)是Scheduler接口。它提供了简单的操作，例如：将任务纳入日程或者从日程中取消，开始/停止/暂停日程进度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Quartz的下载及安装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官方网站：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"http://quartz-scheduler.org/"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http://quartz-scheduler.org/</w:t>
      </w:r>
      <w:r>
        <w:rPr>
          <w:rFonts w:hint="eastAsia"/>
          <w:lang w:val="en-US" w:eastAsia="zh-CN"/>
        </w:rPr>
        <w:fldChar w:fldCharType="end"/>
      </w:r>
    </w:p>
    <w:p>
      <w:pPr/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可以从官方网站下载</w:t>
      </w:r>
      <w:r>
        <w:rPr>
          <w:rFonts w:hint="eastAsia"/>
          <w:lang w:val="en-US" w:eastAsia="zh-CN"/>
        </w:rPr>
        <w:t>quartz的最新版本。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Maven依赖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一般使用Quartz是和spring框架整合使用的，所以加入以下依赖：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&lt;dependency&gt;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&lt;groupId&gt;org.quartz-scheduler&lt;/groupId&gt;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&lt;artifactId&gt;quartz&lt;/artifactId&gt;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&lt;version&gt;2.2.2&lt;/version&gt;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&lt;/dependency&gt;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&lt;dependency&gt;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&lt;groupId&gt;org.springframework&lt;/groupId&gt;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&lt;artifactId&gt;spring-context-support&lt;/artifactId&gt;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&lt;version&gt;4.1.3.RELEASE&lt;/version&gt;</w:t>
            </w:r>
          </w:p>
          <w:p>
            <w:pPr>
              <w:rPr>
                <w:rFonts w:hint="eastAsia" w:ascii="Consolas" w:hAnsi="Consolas" w:eastAsia="Consolas"/>
                <w:color w:val="00808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</w:rPr>
              <w:t>&lt;/dependency&gt;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Quartz框架架构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Quartz框架的核心对象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Scheduler – 核心调度器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Job – 任务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JobDetail – 任务描述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Trigger  -- 触发器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对象之间的关系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3722370" cy="2012315"/>
            <wp:effectExtent l="0" t="0" r="1143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5" o:spt="75" type="#_x0000_t75" style="height:289.1pt;width:238.4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8"/>
        </w:objec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第一步：创建Job类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创建一个java类，创建一个普通方法，作为任务处理方法。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第二步：配置Job到spring容器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3F5FBF"/>
                <w:sz w:val="15"/>
                <w:szCs w:val="15"/>
                <w:highlight w:val="white"/>
              </w:rPr>
              <w:t>&lt;bean id="</w:t>
            </w:r>
            <w:r>
              <w:rPr>
                <w:rFonts w:hint="eastAsia" w:ascii="Consolas" w:hAnsi="Consolas" w:eastAsia="宋体"/>
                <w:color w:val="3F5FBF"/>
                <w:sz w:val="15"/>
                <w:szCs w:val="15"/>
                <w:highlight w:val="white"/>
                <w:lang w:val="en-US" w:eastAsia="zh-CN"/>
              </w:rPr>
              <w:t>s</w:t>
            </w:r>
            <w:r>
              <w:rPr>
                <w:rFonts w:hint="eastAsia" w:ascii="Consolas" w:hAnsi="Consolas" w:eastAsia="Consolas"/>
                <w:color w:val="3F5FBF"/>
                <w:sz w:val="15"/>
                <w:szCs w:val="15"/>
                <w:highlight w:val="white"/>
              </w:rPr>
              <w:t>chedule1" class="com.taotao.order.schedule.Schedule1"&gt;&lt;/bean&gt;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第三步：将Job类配置JobDetail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  <w:highlight w:val="lightGray"/>
              </w:rPr>
              <w:t>bean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id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"SpringQtzJobMethod"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"org.springframework.scheduling.quartz.MethodInvokingJobDetailFactoryBean"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"targetObject"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ref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bean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"schedule1"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"targetMethod"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 xml:space="preserve">  </w:t>
            </w:r>
            <w:r>
              <w:rPr>
                <w:rFonts w:hint="eastAsia" w:ascii="Consolas" w:hAnsi="Consolas" w:eastAsia="Consolas"/>
                <w:color w:val="3F5FBF"/>
                <w:sz w:val="15"/>
                <w:szCs w:val="15"/>
              </w:rPr>
              <w:t>&lt;!-- 要执行的方法名称 --&gt;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value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execute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value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  <w:highlight w:val="lightGray"/>
              </w:rPr>
              <w:t>bean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第四步：配置调度触发器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  <w:highlight w:val="lightGray"/>
              </w:rPr>
              <w:t>bean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id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"cronTriggerFactoryBean"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"org.springframework.scheduling.quartz.CronTriggerFactoryBean "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"jobDetail"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ref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"SpringQtzJobMethod"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"cronExpression"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value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"0/5 * * * * ?"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  <w:highlight w:val="lightGray"/>
              </w:rPr>
              <w:t>bean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第五步：配置调度工厂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  <w:highlight w:val="lightGray"/>
              </w:rPr>
              <w:t>bean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id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"SpringJobSchedulerFactoryBean"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"org.springframework.scheduling.quartz.SchedulerFactoryBean"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"triggers"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list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ref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7F007F"/>
                <w:sz w:val="15"/>
                <w:szCs w:val="15"/>
              </w:rPr>
              <w:t>bean</w:t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>=</w:t>
            </w:r>
            <w:r>
              <w:rPr>
                <w:rFonts w:hint="eastAsia" w:ascii="Consolas" w:hAnsi="Consolas" w:eastAsia="Consolas"/>
                <w:i/>
                <w:color w:val="2A00FF"/>
                <w:sz w:val="15"/>
                <w:szCs w:val="15"/>
              </w:rPr>
              <w:t>"cronTriggerFactoryBean"</w:t>
            </w:r>
            <w:r>
              <w:rPr>
                <w:rFonts w:hint="eastAsia" w:ascii="Consolas" w:hAnsi="Consolas" w:eastAsia="Consolas"/>
                <w:sz w:val="15"/>
                <w:szCs w:val="15"/>
              </w:rPr>
              <w:t xml:space="preserve"> 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/&gt;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list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15"/>
                <w:szCs w:val="15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</w:rPr>
              <w:t>property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  <w:p>
            <w:pP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15"/>
                <w:szCs w:val="15"/>
              </w:rPr>
              <w:tab/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&lt;/</w:t>
            </w:r>
            <w:r>
              <w:rPr>
                <w:rFonts w:hint="eastAsia" w:ascii="Consolas" w:hAnsi="Consolas" w:eastAsia="Consolas"/>
                <w:color w:val="3F7F7F"/>
                <w:sz w:val="15"/>
                <w:szCs w:val="15"/>
                <w:highlight w:val="lightGray"/>
              </w:rPr>
              <w:t>bean</w:t>
            </w:r>
            <w:r>
              <w:rPr>
                <w:rFonts w:hint="eastAsia" w:ascii="Consolas" w:hAnsi="Consolas" w:eastAsia="Consolas"/>
                <w:color w:val="008080"/>
                <w:sz w:val="15"/>
                <w:szCs w:val="15"/>
              </w:rPr>
              <w:t>&gt;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Cron 表达式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cron的表达式被用来配置CronTrigger实例。 cron的表达式是字符串，实际上是由七子表达式，描述个别细节的时间表。这些子表达式是分开的空白，代表：</w:t>
      </w:r>
    </w:p>
    <w:p>
      <w:pPr>
        <w:widowControl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  </w:t>
      </w:r>
      <w:r>
        <w:rPr>
          <w:rFonts w:hint="eastAsia" w:ascii="Verdana" w:hAnsi="Verdana" w:cs="宋体"/>
          <w:b/>
          <w:bCs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    Seconds</w:t>
      </w:r>
    </w:p>
    <w:p>
      <w:pPr>
        <w:widowControl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       Minutes</w:t>
      </w:r>
    </w:p>
    <w:p>
      <w:pPr>
        <w:widowControl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        Hours</w:t>
      </w:r>
    </w:p>
    <w:p>
      <w:pPr>
        <w:widowControl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        Day-of-Month</w:t>
      </w:r>
    </w:p>
    <w:p>
      <w:pPr>
        <w:widowControl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        Month</w:t>
      </w:r>
    </w:p>
    <w:p>
      <w:pPr>
        <w:widowControl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hint="eastAsia" w:ascii="Verdana" w:hAnsi="Verdana" w:cs="宋体"/>
          <w:b/>
          <w:bCs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      Day-of-Week</w:t>
      </w:r>
    </w:p>
    <w:p>
      <w:pPr>
        <w:widowControl/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       Year (可选字段)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例  "0 0 12 ? * WED" 在每星期三下午12:00 执行,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个别子表达式可以包含范围, 例如，在前面的例子里("WED")可以替换成 "MON-FRI", "MON, WED, FRI"甚至"MON-WED,SAT".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“*” 代表整个时间段.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每一个字段都有一套可以指定有效值，如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Seconds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(秒)         ：可以用数字0－59 表示，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Minutes(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分)          ：可以用数字0－59 表示，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Hours(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时)             ：可以用数字0-23表示,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Day-of-Month(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天) ：可以用数字1-31 中的任一一个值，但要注意一些特别的月份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Month(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月)            ：可以用0-11 或用字符串  “JAN, FEB, MAR, APR, MAY, JUN, JUL, AUG, SEP, OCT, NOV and DEC” 表示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000000"/>
          <w:kern w:val="0"/>
          <w:sz w:val="18"/>
          <w:szCs w:val="18"/>
        </w:rPr>
        <w:t>Day-of-Week(每周)：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可以用数字1-7表示（1 ＝ 星期日）或用字符口串“SUN, MON, TUE, WED, THU, FRI and SAT”表示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“/”：为特别单位，表示为“每”如“0/15”表示每隔15分钟执行一次,“0”表示为从“0”分开始, “3/20”表示表示每隔20分钟执行一次，“3”表示从第3分钟开始执行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“?”：表示每月的某一天，或第周的某一天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“L”：用于每月，或每周，表示为每月的最后一天，或每个月的最后星期几如“6L”表示“每月的最后一个星期五”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“W”：表示为最近工作日，如“15W”放在每月（day-of-month）字段上表示为“到本月15日最近的工作日”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““#”：是用来指定“的”每月第n个工作日,例 在每周（day-of-week）这个字段中内容为"6#3" or "FRI#3" 则表示“每月第三个星期五”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1）Cron表达式的格式：秒 分 时 日 月 周 年(可选)。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字段名                 允许的值                        允许的特殊字符  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秒                         0-59                               , - * /  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分                         0-59                               , - * /  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小时                     0-23                               , - * /  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日                         1-31                               , - * ? / L W C  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月                         1-12 or JAN-DEC         , - * /  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周几                     1-7 or SUN-SAT           , - * ? / L C #  </w:t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年 (可选字段)     empty, 1970-2099      , - * /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“?”字符：表示不确定的值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“,”字符：指定数个值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“-”字符：指定一个值的范围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“/”字符：指定一个值的增加幅度。n/m表示从n开始，每次增加m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“L”字符：用在日表示一个月中的最后一天，用在周表示该月最后一个星期X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“W”字符：指定离给定日期最近的工作日(周一到周五)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 “#”字符：表示该月第几个周X。6#3表示该月第3个周五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 2）Cron表达式范例：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   每隔5秒执行一次：*/5 * * * * ?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   每隔1分钟执行一次：0 */1 * * * ?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   每天23点执行一次：0 0 23 * * ?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   每天凌晨1点执行一次：0 0 1 * * ?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   每月1号凌晨1点执行一次：0 0 1 1 * ?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   每月最后一天23点执行一次：0 0 23 L * ?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   每周星期天凌晨1点实行一次：0 0 1 ? * L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   在26分、29分、33分执行一次：0 26,29,33 * * * ?</w:t>
      </w:r>
    </w:p>
    <w:p>
      <w:pPr>
        <w:widowControl/>
        <w:shd w:val="clear" w:color="auto" w:fill="FFFFFF"/>
        <w:spacing w:before="150" w:after="150" w:line="270" w:lineRule="atLeast"/>
        <w:jc w:val="left"/>
        <w:rPr>
          <w:rFonts w:ascii="Verdana" w:hAnsi="Verdana" w:eastAsia="宋体" w:cs="宋体"/>
          <w:color w:val="000000"/>
          <w:kern w:val="0"/>
          <w:sz w:val="18"/>
          <w:szCs w:val="18"/>
        </w:rPr>
      </w:pPr>
      <w:r>
        <w:rPr>
          <w:rFonts w:ascii="Verdana" w:hAnsi="Verdana" w:eastAsia="宋体" w:cs="宋体"/>
          <w:color w:val="000000"/>
          <w:kern w:val="0"/>
          <w:sz w:val="18"/>
          <w:szCs w:val="18"/>
        </w:rPr>
        <w:t>                 每天的0点、13点、18点、21点都执行一次：0 0 0,13,18,21 * * ?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swiss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auto"/>
    <w:pitch w:val="default"/>
    <w:sig w:usb0="00000000" w:usb1="00000000" w:usb2="00000000" w:usb3="00000000" w:csb0="0000019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Calibri Light">
    <w:altName w:val="Calibri"/>
    <w:panose1 w:val="020F0302020204030204"/>
    <w:charset w:val="00"/>
    <w:family w:val="modern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roman"/>
    <w:pitch w:val="default"/>
    <w:sig w:usb0="E0002AFF" w:usb1="C0007843" w:usb2="00000009" w:usb3="00000000" w:csb0="400001FF" w:csb1="FFFF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modern"/>
    <w:pitch w:val="default"/>
    <w:sig w:usb0="A10006FF" w:usb1="4000205B" w:usb2="00000010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decorative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swiss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12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240" w:lineRule="auto"/>
      <w:ind w:left="0" w:leftChars="0" w:right="0" w:rightChars="0" w:firstLine="0" w:firstLineChars="0"/>
      <w:jc w:val="center"/>
      <w:textAlignment w:val="auto"/>
      <w:outlineLvl w:val="9"/>
      <w:rPr>
        <w:rFonts w:hint="eastAsia"/>
        <w:lang w:val="en-US" w:eastAsia="zh-CN"/>
      </w:rPr>
    </w:pPr>
    <w:r>
      <w:rPr>
        <w:rFonts w:hint="eastAsia"/>
        <w:lang w:val="en-US" w:eastAsia="zh-CN"/>
      </w:rPr>
      <w:t>传智播客  Java学院  传智.入云龙</w:t>
    </w:r>
  </w:p>
  <w:p>
    <w:pPr>
      <w:pStyle w:val="12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240" w:lineRule="auto"/>
      <w:ind w:left="0" w:leftChars="0" w:right="0" w:rightChars="0" w:firstLine="0" w:firstLineChars="0"/>
      <w:jc w:val="center"/>
      <w:textAlignment w:val="auto"/>
      <w:outlineLvl w:val="9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3810</wp:posOffset>
              </wp:positionH>
              <wp:positionV relativeFrom="paragraph">
                <wp:posOffset>100330</wp:posOffset>
              </wp:positionV>
              <wp:extent cx="5286375" cy="635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86375" cy="635"/>
                      </a:xfrm>
                      <a:prstGeom prst="line">
                        <a:avLst/>
                      </a:prstGeom>
                      <a:ln w="317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.3pt;margin-top:7.9pt;height:0.05pt;width:416.25pt;z-index:251658240;mso-width-relative:page;mso-height-relative:page;" filled="f" stroked="t" coordsize="21600,21600" o:gfxdata="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oDVR9UAAAAGAQAADwAAAAAAAAAB&#10;ACAAAAAiAAAAZHJzL2Rvd25yZXYueG1sUEsBAhQAFAAAAAgAh07iQBDZRnLaAQAAmAMAAA4AAAAA&#10;AAAAAQAgAAAAJAEAAGRycy9lMm9Eb2MueG1sUEsFBgAAAAAGAAYAWQEAAHAFAAAAAA==&#10;">
              <v:fill on="f" focussize="0,0"/>
              <v:stroke weight="0.25pt"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29006155">
    <w:nsid w:val="552CE74B"/>
    <w:multiLevelType w:val="multilevel"/>
    <w:tmpl w:val="552CE74B"/>
    <w:lvl w:ilvl="0" w:tentative="1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 w:tentative="1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/>
      </w:rPr>
    </w:lvl>
    <w:lvl w:ilvl="4" w:tentative="1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1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1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1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1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6990871">
    <w:nsid w:val="0C566E17"/>
    <w:multiLevelType w:val="multilevel"/>
    <w:tmpl w:val="0C566E17"/>
    <w:lvl w:ilvl="0" w:tentative="1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429006155"/>
  </w:num>
  <w:num w:numId="2">
    <w:abstractNumId w:val="2069908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B25B8C"/>
    <w:rsid w:val="0B537F25"/>
    <w:rsid w:val="145B5750"/>
    <w:rsid w:val="18D80C51"/>
    <w:rsid w:val="2F413C94"/>
    <w:rsid w:val="35654EE8"/>
    <w:rsid w:val="38621403"/>
    <w:rsid w:val="3D051238"/>
    <w:rsid w:val="526C1837"/>
    <w:rsid w:val="5A245D72"/>
    <w:rsid w:val="79784C5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6" w:hanging="576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unhideWhenUsed/>
    <w:qFormat/>
    <w:uiPriority w:val="0"/>
  </w:style>
  <w:style w:type="table" w:default="1" w:styleId="1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11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nhideWhenUsed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14">
    <w:name w:val="Hyperlink"/>
    <w:basedOn w:val="13"/>
    <w:qFormat/>
    <w:uiPriority w:val="0"/>
    <w:rPr>
      <w:color w:val="0000FF"/>
      <w:u w:val="single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paragraph" w:customStyle="1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MyNote.wpt</Template>
  <Pages>1</Pages>
  <Words>0</Words>
  <Characters>0</Characters>
  <Lines>1</Lines>
  <Paragraphs>1</Paragraphs>
  <ScaleCrop>false</ScaleCrop>
  <LinksUpToDate>false</LinksUpToDate>
  <CharactersWithSpaces>0</CharactersWithSpaces>
  <Application>WPS Office_10.1.0.5400_F1E327BC-269C-435d-A152-05C5408002CA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2015-11-02T13:12:00Z</dcterms:created>
  <dc:creator>苏丙伦</dc:creator>
  <cp:lastModifiedBy>苏丙伦</cp:lastModifiedBy>
  <dcterms:modified xsi:type="dcterms:W3CDTF">2015-12-25T15:11:13Z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